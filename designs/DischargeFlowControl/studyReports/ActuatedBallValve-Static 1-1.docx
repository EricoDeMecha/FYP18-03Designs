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7C1AD8C" w14:textId="77777777" w:rsidTr="00A43A5B">
        <w:trPr>
          <w:cantSplit/>
          <w:trHeight w:val="4488"/>
        </w:trPr>
        <w:tc>
          <w:tcPr>
            <w:tcW w:w="6285" w:type="dxa"/>
          </w:tcPr>
          <w:p w14:paraId="65F28197" w14:textId="27A40BF5" w:rsidR="00F448BC" w:rsidRDefault="00442F35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6B77B7" wp14:editId="5AB5C139">
                  <wp:extent cx="3853815" cy="1995170"/>
                  <wp:effectExtent l="0" t="0" r="0" b="508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509EE1DD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23626EED" w14:textId="334D705E" w:rsidR="00B77317" w:rsidRPr="00CD1539" w:rsidRDefault="00442F35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ActuatedBallValve</w:t>
                  </w:r>
                </w:p>
                <w:p w14:paraId="1246313F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29DC0BBD" w14:textId="4939BBD2" w:rsidR="00B77317" w:rsidRPr="00CD1539" w:rsidRDefault="00442F35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Tuesday, July 5, 2022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79BB20EE" w14:textId="7ABF46D4" w:rsidR="00B77317" w:rsidRPr="00CD1539" w:rsidRDefault="00442F35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1AEB5169" w14:textId="6328C9E4" w:rsidR="00B77317" w:rsidRPr="006A441F" w:rsidRDefault="00442F35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378EB0FA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7A4BC861" w14:textId="6634C029" w:rsidR="00B77317" w:rsidRDefault="00442F35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36A15218" w14:textId="42B5960B" w:rsidR="00442F35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107920132" w:history="1">
                        <w:r w:rsidR="00442F35" w:rsidRPr="00826D3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442F35">
                          <w:rPr>
                            <w:noProof/>
                            <w:webHidden/>
                          </w:rPr>
                          <w:tab/>
                        </w:r>
                        <w:r w:rsidR="00442F35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442F35">
                          <w:rPr>
                            <w:noProof/>
                            <w:webHidden/>
                          </w:rPr>
                          <w:instrText xml:space="preserve"> PAGEREF _Toc107920132 \h </w:instrText>
                        </w:r>
                        <w:r w:rsidR="00442F35">
                          <w:rPr>
                            <w:noProof/>
                            <w:webHidden/>
                          </w:rPr>
                        </w:r>
                        <w:r w:rsidR="00442F35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442F35">
                          <w:rPr>
                            <w:noProof/>
                            <w:webHidden/>
                          </w:rPr>
                          <w:t>1</w:t>
                        </w:r>
                        <w:r w:rsidR="00442F35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D740E7" w14:textId="04EE0A25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3" w:history="1">
                        <w:r w:rsidRPr="00826D3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DE1C420" w14:textId="623929CC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4" w:history="1">
                        <w:r w:rsidRPr="00826D3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92DA9D0" w14:textId="04057BD8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5" w:history="1">
                        <w:r w:rsidRPr="00826D3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7D84E27" w14:textId="30EF2E5B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6" w:history="1">
                        <w:r w:rsidRPr="00826D3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203B13D9" w14:textId="2664AAC8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7" w:history="1">
                        <w:r w:rsidRPr="00826D3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57531F8" w14:textId="37376553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8" w:history="1">
                        <w:r w:rsidRPr="00826D3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C0AAB2B" w14:textId="4D40009F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39" w:history="1">
                        <w:r w:rsidRPr="00826D3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_Toc107920139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10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5573AD" w14:textId="46E907E5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0" w:history="1">
                        <w:r w:rsidRPr="00826D30">
                          <w:rPr>
                            <w:rStyle w:val="Hyperlink"/>
                            <w:noProof/>
                          </w:rPr>
                          <w:t>Interaction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94392A1" w14:textId="5A501C78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1" w:history="1">
                        <w:r w:rsidRPr="00826D3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5D2213" w14:textId="5368D255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2" w:history="1">
                        <w:r w:rsidRPr="00826D3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11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FF108D7" w14:textId="61615866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3" w:history="1">
                        <w:r w:rsidRPr="00826D3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CED2D6B" w14:textId="24FB3116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4" w:history="1">
                        <w:r w:rsidRPr="00826D3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1F451E4" w14:textId="4940FC0D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5" w:history="1">
                        <w:r w:rsidRPr="00826D3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F66082" w14:textId="081C4CD6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6" w:history="1">
                        <w:r w:rsidRPr="00826D3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E13C68" w14:textId="48FAD733" w:rsidR="00442F35" w:rsidRDefault="00442F35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107920147" w:history="1">
                        <w:r w:rsidRPr="00826D30">
                          <w:rPr>
                            <w:rStyle w:val="Hyperlink"/>
                            <w:noProof/>
                          </w:rPr>
                          <w:t>Appendix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_Toc107920147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48531D0F" w14:textId="0DD7522D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78282934" w14:textId="77777777" w:rsidR="00F448BC" w:rsidRDefault="00F448BC" w:rsidP="00A5373F"/>
        </w:tc>
      </w:tr>
      <w:tr w:rsidR="00F448BC" w14:paraId="043E6FF4" w14:textId="77777777" w:rsidTr="00BE081A">
        <w:trPr>
          <w:cantSplit/>
          <w:trHeight w:val="3924"/>
        </w:trPr>
        <w:tc>
          <w:tcPr>
            <w:tcW w:w="6285" w:type="dxa"/>
          </w:tcPr>
          <w:p w14:paraId="1C2B9EDD" w14:textId="3504D76D" w:rsidR="00C27B5D" w:rsidRDefault="00442F35" w:rsidP="00C27B5D">
            <w:pPr>
              <w:pStyle w:val="Heading1"/>
              <w:outlineLvl w:val="0"/>
            </w:pPr>
            <w:bookmarkStart w:id="0" w:name="_Toc107920132"/>
            <w:r>
              <w:t>Description</w:t>
            </w:r>
            <w:bookmarkEnd w:id="0"/>
          </w:p>
          <w:p w14:paraId="507A574E" w14:textId="63BE38F0" w:rsidR="00F448BC" w:rsidRPr="00E65D6E" w:rsidRDefault="00442F35" w:rsidP="00FF408C">
            <w:r>
              <w:t>No Data</w:t>
            </w:r>
          </w:p>
        </w:tc>
        <w:tc>
          <w:tcPr>
            <w:tcW w:w="4713" w:type="dxa"/>
            <w:vMerge/>
          </w:tcPr>
          <w:p w14:paraId="00742F12" w14:textId="77777777" w:rsidR="00F448BC" w:rsidRPr="00A33AA4" w:rsidRDefault="00F448BC" w:rsidP="00840CC7">
            <w:pPr>
              <w:pStyle w:val="TOC3"/>
            </w:pPr>
          </w:p>
        </w:tc>
      </w:tr>
    </w:tbl>
    <w:p w14:paraId="6A598FC6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5A89CC6E" w14:textId="77777777" w:rsidTr="00DD03CF">
        <w:tc>
          <w:tcPr>
            <w:tcW w:w="11016" w:type="dxa"/>
          </w:tcPr>
          <w:p w14:paraId="08ED83BF" w14:textId="46B1F2FA" w:rsidR="00343025" w:rsidRDefault="00442F35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107920133"/>
            <w:r>
              <w:lastRenderedPageBreak/>
              <w:t>Assumptions</w:t>
            </w:r>
            <w:bookmarkEnd w:id="4"/>
          </w:p>
          <w:p w14:paraId="7C6F7288" w14:textId="043C6B0D" w:rsidR="00A96F2C" w:rsidRDefault="00A96F2C" w:rsidP="00A96F2C"/>
        </w:tc>
      </w:tr>
    </w:tbl>
    <w:p w14:paraId="73749011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262D96AD" w14:textId="77777777" w:rsidTr="00ED5A01">
        <w:tc>
          <w:tcPr>
            <w:tcW w:w="11016" w:type="dxa"/>
          </w:tcPr>
          <w:p w14:paraId="59C7E2E5" w14:textId="612EB38A" w:rsidR="00FF408C" w:rsidRDefault="00442F35" w:rsidP="00FF408C">
            <w:pPr>
              <w:pStyle w:val="Heading1"/>
              <w:outlineLvl w:val="0"/>
            </w:pPr>
            <w:bookmarkStart w:id="5" w:name="_Toc107920134"/>
            <w:r>
              <w:lastRenderedPageBreak/>
              <w:t>Model Information</w:t>
            </w:r>
            <w:bookmarkEnd w:id="5"/>
          </w:p>
          <w:p w14:paraId="64585BCF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02A5310C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66AF66EA" w14:textId="77777777" w:rsidTr="00077EA0">
                    <w:tc>
                      <w:tcPr>
                        <w:tcW w:w="8640" w:type="dxa"/>
                      </w:tcPr>
                      <w:p w14:paraId="2CC6EE44" w14:textId="60E3BA26" w:rsidR="00077EA0" w:rsidRDefault="00442F35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lastRenderedPageBreak/>
                          <w:drawing>
                            <wp:inline distT="0" distB="0" distL="0" distR="0" wp14:anchorId="1B692B95" wp14:editId="1C0F6031">
                              <wp:extent cx="5349240" cy="3128645"/>
                              <wp:effectExtent l="0" t="0" r="3810" b="0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31286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20C1265" w14:textId="66474653" w:rsidR="00C16188" w:rsidRDefault="00442F35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ActuatedBallValve</w:t>
                  </w:r>
                </w:p>
                <w:p w14:paraId="542AA267" w14:textId="375AD64F" w:rsidR="00C16188" w:rsidRDefault="00442F35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F5F1194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5754DB" w14:textId="4D1F1A97" w:rsidR="00C16188" w:rsidRPr="0044448A" w:rsidRDefault="00442F35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7D10D3BB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D323833" w14:textId="248D9CCC" w:rsidR="00C16188" w:rsidRDefault="00442F35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A2E9C6" w14:textId="099FF73A" w:rsidR="00C16188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6EF247A" w14:textId="11DDD693" w:rsidR="00C16188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F572419" w14:textId="180BB079" w:rsidR="00C16188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442F35" w14:paraId="5C3B2D9F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292EAF" w14:textId="5687F83A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69F0F4F2" w14:textId="7154BABA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A8C560C" wp14:editId="2958E519">
                        <wp:extent cx="1562735" cy="913765"/>
                        <wp:effectExtent l="0" t="0" r="0" b="635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F1CE0A" w14:textId="039FC50C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4CF9581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Mass:0.000129979 kg</w:t>
                  </w:r>
                </w:p>
                <w:p w14:paraId="65693BE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Volume:1.27431e-07 m^3</w:t>
                  </w:r>
                </w:p>
                <w:p w14:paraId="79F93BD2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Density:1,020 kg/m^3</w:t>
                  </w:r>
                </w:p>
                <w:p w14:paraId="5C47961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Weight:0.0012738 N</w:t>
                  </w:r>
                </w:p>
                <w:p w14:paraId="667A4593" w14:textId="6978D9C7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F30A0A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B:\5.1\PROJECT\progress\Synthetic-HdyroExperimental-Machine-Project\designs\DischargeFlowControl\BallValve\BottomWasher.SLDPRT</w:t>
                  </w:r>
                </w:p>
                <w:p w14:paraId="7BCC0079" w14:textId="60D4F8C6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11:33:39 2022</w:t>
                  </w:r>
                </w:p>
              </w:tc>
            </w:tr>
            <w:tr w:rsidR="00442F35" w14:paraId="340E85E2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521CC7" w14:textId="742048C3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Boss-Extrude3</w:t>
                  </w:r>
                </w:p>
                <w:p w14:paraId="1A26ED57" w14:textId="18CC65AB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4650232" wp14:editId="0BB886BC">
                        <wp:extent cx="1562735" cy="913765"/>
                        <wp:effectExtent l="0" t="0" r="0" b="635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26BDD6C" w14:textId="75733629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BAED0D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Mass:0.0111655 kg</w:t>
                  </w:r>
                </w:p>
                <w:p w14:paraId="057AAACD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Volume:9.00443e-06 m^3</w:t>
                  </w:r>
                </w:p>
                <w:p w14:paraId="1D26866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7DF1ADF8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Weight:0.109422 N</w:t>
                  </w:r>
                </w:p>
                <w:p w14:paraId="5F1A68A0" w14:textId="69FF306D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99A02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B:\5.1\PROJECT\progress\Synthetic-HdyroExperimental-Machine-Project\designs\DischargeFlowControl\Interface.SLDPRT</w:t>
                  </w:r>
                </w:p>
                <w:p w14:paraId="132CADA6" w14:textId="55A0BEB8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29 16:55:28 2022</w:t>
                  </w:r>
                </w:p>
              </w:tc>
            </w:tr>
            <w:tr w:rsidR="00442F35" w14:paraId="6DB35B42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32FB01" w14:textId="1E9EF318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CirPattern1</w:t>
                  </w:r>
                </w:p>
                <w:p w14:paraId="3AD42F47" w14:textId="48D6DCAD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5DCAEA3" wp14:editId="6D799275">
                        <wp:extent cx="1562735" cy="913765"/>
                        <wp:effectExtent l="0" t="0" r="0" b="63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9268F6E" w14:textId="10360BE7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BCE706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Mass:0.0549658 kg</w:t>
                  </w:r>
                </w:p>
                <w:p w14:paraId="2B3D3B8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Volume:4.43433e-05 m^3</w:t>
                  </w:r>
                </w:p>
                <w:p w14:paraId="38E25F88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Density:1,239.55 kg/m^3</w:t>
                  </w:r>
                </w:p>
                <w:p w14:paraId="0E013D2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Weight:0.538665 N</w:t>
                  </w:r>
                </w:p>
                <w:p w14:paraId="57596A97" w14:textId="5F77B255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01C357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B:\5.1\PROJECT\progress\Synthetic-HdyroExperimental-Machine-Project\designs\DischargeFlowControl\MotorCage.SLDPRT</w:t>
                  </w:r>
                </w:p>
                <w:p w14:paraId="1C5B17F9" w14:textId="053BCB35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Jul  4 20:54:35 2022</w:t>
                  </w:r>
                </w:p>
              </w:tc>
            </w:tr>
            <w:tr w:rsidR="00442F35" w14:paraId="5D4F6D41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C0EED6" w14:textId="12594216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Chamfer1</w:t>
                  </w:r>
                </w:p>
                <w:p w14:paraId="489744F5" w14:textId="61EF73EA" w:rsidR="00442F35" w:rsidRPr="0044448A" w:rsidRDefault="00442F35" w:rsidP="00A9490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E3D5433" w14:textId="5A7AAF11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13F822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Mass:0.00680121 kg</w:t>
                  </w:r>
                </w:p>
                <w:p w14:paraId="1CF695AD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Volume:8.83274e-07 m^3</w:t>
                  </w:r>
                </w:p>
                <w:p w14:paraId="2A380AE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Density:7,700 kg/m^3</w:t>
                  </w:r>
                </w:p>
                <w:p w14:paraId="0AC31973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Weight:0.0666518 N</w:t>
                  </w:r>
                </w:p>
                <w:p w14:paraId="41D429A1" w14:textId="43075134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6ABF12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B:\5.1\PROJECT\progress\Synthetic-HdyroExperimental-Machine-Project\designs\DischargeFlowControl\Nema17StepperMotor\Rotor.SLDPRT</w:t>
                  </w:r>
                </w:p>
                <w:p w14:paraId="034DDE22" w14:textId="2D4EAC60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28 17:21:40 2022</w:t>
                  </w:r>
                </w:p>
              </w:tc>
            </w:tr>
            <w:tr w:rsidR="00442F35" w14:paraId="0725E2D0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B1F4B94" w14:textId="7237E9D3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Fillet1</w:t>
                  </w:r>
                </w:p>
                <w:p w14:paraId="0AA34C01" w14:textId="3E379E7D" w:rsidR="00442F35" w:rsidRPr="0044448A" w:rsidRDefault="00442F35" w:rsidP="00A94906">
                  <w:pPr>
                    <w:jc w:val="center"/>
                  </w:pP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A770AC" w14:textId="61A029E5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B8189E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Mass:0.300319 kg</w:t>
                  </w:r>
                </w:p>
                <w:p w14:paraId="1A16A2B3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Volume:3.90025e-05 m^3</w:t>
                  </w:r>
                </w:p>
                <w:p w14:paraId="6A76503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Density:7,700 kg/m^3</w:t>
                  </w:r>
                </w:p>
                <w:p w14:paraId="383C3B06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Weight:2.94313 N</w:t>
                  </w:r>
                </w:p>
                <w:p w14:paraId="739A33B3" w14:textId="57F04963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23347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B:\5.1\PROJECT\progress\Synthetic-HdyroExperimental-Machine-Project\designs\DischargeFlowControl\Nema17StepperMotor\frontCase.SLDPRT</w:t>
                  </w:r>
                </w:p>
                <w:p w14:paraId="7DBE4339" w14:textId="39A02081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29 16:55:29 2022</w:t>
                  </w:r>
                </w:p>
              </w:tc>
            </w:tr>
            <w:tr w:rsidR="00442F35" w14:paraId="3D7FACC3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37AF7D7" w14:textId="7A1B18E7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2F82C860" w14:textId="464124EC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C324B33" wp14:editId="7487F1DD">
                        <wp:extent cx="1562735" cy="913765"/>
                        <wp:effectExtent l="0" t="0" r="0" b="63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74DD97A" w14:textId="510140C6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E314EC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Mass:0.00193954 kg</w:t>
                  </w:r>
                </w:p>
                <w:p w14:paraId="48D50448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Volume:2.51889e-07 m^3</w:t>
                  </w:r>
                </w:p>
                <w:p w14:paraId="63B9889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Density:7,699.99 kg/m^3</w:t>
                  </w:r>
                </w:p>
                <w:p w14:paraId="183B134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Weight:0.0190075 N</w:t>
                  </w:r>
                </w:p>
                <w:p w14:paraId="109CE58E" w14:textId="5FBAB192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3EC9D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B:\5.1\PROJECT\progress\Synthetic-HdyroExperimental-Machine-Project\designs\DischargeFlowControl\BallValve\Nut.SLDPRT</w:t>
                  </w:r>
                </w:p>
                <w:p w14:paraId="6E1F2FF5" w14:textId="1CD1247B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11:24:37 2022</w:t>
                  </w:r>
                </w:p>
              </w:tc>
            </w:tr>
            <w:tr w:rsidR="00442F35" w14:paraId="6913609B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61377E6" w14:textId="5228BECB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13EBA233" w14:textId="074B5812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07E5279" wp14:editId="75111D23">
                        <wp:extent cx="1562735" cy="913765"/>
                        <wp:effectExtent l="0" t="0" r="0" b="635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BA4ABB" w14:textId="41EBC22B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BF9F54D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5C6C61C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528D99B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6BF4958A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72D1B75B" w14:textId="1D4E9D48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AFDA4FD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72740C93" w14:textId="0FAF3B48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0054EF31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76E083B" w14:textId="72E5F8DC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433E84D1" w14:textId="0F20E54D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C09823A" wp14:editId="31C2ACC8">
                        <wp:extent cx="1562735" cy="913765"/>
                        <wp:effectExtent l="0" t="0" r="0" b="635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7A2768" w14:textId="51680DF6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611EE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20898EBA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0AAB209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3AD65CB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7946A6AE" w14:textId="620D7F37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0240D5B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2675629D" w14:textId="022114EF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0EEF76D5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68C938" w14:textId="7F6939B0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2FFC5FCF" w14:textId="5E7E9407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901C0A3" wp14:editId="3417B34C">
                        <wp:extent cx="1562735" cy="913765"/>
                        <wp:effectExtent l="0" t="0" r="0" b="635"/>
                        <wp:docPr id="11" name="Picture 1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F450BA" w14:textId="0DB23617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A7F93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1BAB05A6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42BD9CC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146B35F1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5AC9E92D" w14:textId="7F344C97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0461C8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0F035C0F" w14:textId="0D2804B6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2A504EBD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3AE7284" w14:textId="384D220B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266C0114" w14:textId="42D0A3E2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92BE93F" wp14:editId="11356869">
                        <wp:extent cx="1562735" cy="913765"/>
                        <wp:effectExtent l="0" t="0" r="0" b="635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722EEA" w14:textId="197C295C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1DE835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6F01082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27D0712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1FDA315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6F7E87E5" w14:textId="02916B9E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952BF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64304191" w14:textId="15C35B80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6113DA5F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97430" w14:textId="7DD0AED8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481B32DF" w14:textId="149B0C2F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B2F2950" wp14:editId="2F63323F">
                        <wp:extent cx="1562735" cy="913765"/>
                        <wp:effectExtent l="0" t="0" r="0" b="635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67B8242" w14:textId="635FCB29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92A401B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54BBEE1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4058B668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78403DBA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5B40F15F" w14:textId="265A7B7D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6942F1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6578A9B8" w14:textId="7DDEFFBB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6A72C440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AD693E" w14:textId="07C1AF05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04AB5D99" w14:textId="32580554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5D13849" wp14:editId="2E99C51B">
                        <wp:extent cx="1562735" cy="913765"/>
                        <wp:effectExtent l="0" t="0" r="0" b="635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D32638A" w14:textId="12FF0C2E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542596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141B035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48831573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Density:1,240 kg/m^3</w:t>
                  </w:r>
                </w:p>
                <w:p w14:paraId="4B82E9BE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51217E5F" w14:textId="67DAAF45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28A85AD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B:\5.1\PROJECT\progress\Synthetic-</w:t>
                  </w: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lastRenderedPageBreak/>
                    <w:t>HdyroExperimental-Machine-Project\designs\DischargeFlowControl\Straps Nut.SLDPRT</w:t>
                  </w:r>
                </w:p>
                <w:p w14:paraId="0CF9E92B" w14:textId="27373031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3FE788A4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FDFBCD7" w14:textId="30D482C6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Thread1</w:t>
                  </w:r>
                </w:p>
                <w:p w14:paraId="555C6C08" w14:textId="214CA458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4498F0D" wp14:editId="3E86B201">
                        <wp:extent cx="1562735" cy="913765"/>
                        <wp:effectExtent l="0" t="0" r="0" b="63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A94646" w14:textId="029075D8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8ED326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7608BE0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11F13A4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3498C73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59F9BD53" w14:textId="6E5456F4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A87B06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5CE10772" w14:textId="7284959B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1C17E640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071C875" w14:textId="44AF1FCD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1823F1EB" w14:textId="45B35AC6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CAE421D" wp14:editId="78D43273">
                        <wp:extent cx="1562735" cy="913765"/>
                        <wp:effectExtent l="0" t="0" r="0" b="63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6048DCD" w14:textId="473DCF4A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5B5EFA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Mass:0.00020699 kg</w:t>
                  </w:r>
                </w:p>
                <w:p w14:paraId="5AACB75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Volume:1.66927e-07 m^3</w:t>
                  </w:r>
                </w:p>
                <w:p w14:paraId="36146511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189FE32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Weight:0.0020285 N</w:t>
                  </w:r>
                </w:p>
                <w:p w14:paraId="67C0CB9C" w14:textId="477618BD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5F30E73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B:\5.1\PROJECT\progress\Synthetic-HdyroExperimental-Machine-Project\designs\DischargeFlowControl\Straps Nut.SLDPRT</w:t>
                  </w:r>
                </w:p>
                <w:p w14:paraId="6A500D37" w14:textId="687E36B4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17:08:09 2022</w:t>
                  </w:r>
                </w:p>
              </w:tc>
            </w:tr>
            <w:tr w:rsidR="00442F35" w14:paraId="1A19B8EE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BE8F4F9" w14:textId="7D499DB2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Thread1</w:t>
                  </w:r>
                </w:p>
                <w:p w14:paraId="130AD87D" w14:textId="360FE3B2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A9EFF4E" wp14:editId="7BD45CDE">
                        <wp:extent cx="1562735" cy="913765"/>
                        <wp:effectExtent l="0" t="0" r="0" b="63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21FF9B2" w14:textId="380869A2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B4ABFD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Mass:0.200546 kg</w:t>
                  </w:r>
                </w:p>
                <w:p w14:paraId="4773014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Volume:2.6045e-05 m^3</w:t>
                  </w:r>
                </w:p>
                <w:p w14:paraId="1D2A9B0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Density:7,700 kg/m^3</w:t>
                  </w:r>
                </w:p>
                <w:p w14:paraId="521109E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Weight:1.96535 N</w:t>
                  </w:r>
                </w:p>
                <w:p w14:paraId="3FBAE3AD" w14:textId="06890853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770093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B:\5.1\PROJECT\progress\Synthetic-HdyroExperimental-Machine-Project\designs\DischargeFlowControl\BallValve\ball.SLDPRT</w:t>
                  </w:r>
                </w:p>
                <w:p w14:paraId="7FBD3EA8" w14:textId="401EFA65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11:31:25 2022</w:t>
                  </w:r>
                </w:p>
              </w:tc>
            </w:tr>
            <w:tr w:rsidR="00442F35" w14:paraId="48F801A4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7D84CB6" w14:textId="3CB2DEE3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Cut-Extrude3</w:t>
                  </w:r>
                </w:p>
                <w:p w14:paraId="7003E28B" w14:textId="4045F61F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6FFCD24" wp14:editId="359A1554">
                        <wp:extent cx="1562735" cy="913765"/>
                        <wp:effectExtent l="0" t="0" r="0" b="63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016D512" w14:textId="46418ED7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C72D8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Mass:0.647671 kg</w:t>
                  </w:r>
                </w:p>
                <w:p w14:paraId="6C2A3634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Volume:8.41131e-05 m^3</w:t>
                  </w:r>
                </w:p>
                <w:p w14:paraId="68AE704B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Density:7,700 kg/m^3</w:t>
                  </w:r>
                </w:p>
                <w:p w14:paraId="1421D7A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Weight:6.34717 N</w:t>
                  </w:r>
                </w:p>
                <w:p w14:paraId="66F90700" w14:textId="0716E37D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1E58A9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B:\5.1\PROJECT\progress\Synthetic-HdyroExperimental-Machine-Project\designs\DischargeFlowControl\BallValve\socket.SLDPRT</w:t>
                  </w:r>
                </w:p>
                <w:p w14:paraId="7A8E87AD" w14:textId="3E0259C9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29 16:59:50 2022</w:t>
                  </w:r>
                </w:p>
              </w:tc>
            </w:tr>
            <w:tr w:rsidR="00442F35" w14:paraId="59B4C899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63CBEA" w14:textId="50050B5C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2892B9F5" w14:textId="14279602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4DB29581" wp14:editId="2DB9E6E9">
                        <wp:extent cx="1562735" cy="913765"/>
                        <wp:effectExtent l="0" t="0" r="0" b="63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F4BFDA" w14:textId="2AB72E41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7A20A51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Mass:0.00400466 kg</w:t>
                  </w:r>
                </w:p>
                <w:p w14:paraId="30D008C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Volume:3.22956e-06 m^3</w:t>
                  </w:r>
                </w:p>
                <w:p w14:paraId="48C4B4BD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3EEF1948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Weight:0.0392456 N</w:t>
                  </w:r>
                </w:p>
                <w:p w14:paraId="0B70CB7D" w14:textId="3D569DC3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D58AF9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B:\5.1\PROJECT\progress\Synthetic-HdyroExperimental-Machine-Project\designs\DischargeFlowControl\strap.SLDPRT</w:t>
                  </w:r>
                </w:p>
                <w:p w14:paraId="013B4438" w14:textId="7E54DDD0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Jul  5 12:56:44 2022</w:t>
                  </w:r>
                </w:p>
              </w:tc>
            </w:tr>
            <w:tr w:rsidR="00442F35" w14:paraId="59D40091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7806E87" w14:textId="086799B9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651CE0EC" w14:textId="26C63E62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1E53F01F" wp14:editId="212BB8B7">
                        <wp:extent cx="1562735" cy="913765"/>
                        <wp:effectExtent l="0" t="0" r="0" b="635"/>
                        <wp:docPr id="20" name="Picture 2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FED9A33" w14:textId="33899B00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9A1B1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Mass:0.00400466 kg</w:t>
                  </w:r>
                </w:p>
                <w:p w14:paraId="07F48C05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Volume:3.22956e-06 m^3</w:t>
                  </w:r>
                </w:p>
                <w:p w14:paraId="2A1A9C9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25E5D64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Weight:0.0392456 N</w:t>
                  </w:r>
                </w:p>
                <w:p w14:paraId="79414F8B" w14:textId="59F4F848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B5816C0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B:\5.1\PROJECT\progress\Synthetic-HdyroExperimental-Machine-Project\designs\DischargeFlowControl\strap.SLDPRT</w:t>
                  </w:r>
                </w:p>
                <w:p w14:paraId="59959077" w14:textId="7D6DAD65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Jul  5 12:56:44 2022</w:t>
                  </w:r>
                </w:p>
              </w:tc>
            </w:tr>
            <w:tr w:rsidR="00442F35" w14:paraId="2ABE9418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526A4A0" w14:textId="691A508C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Fillet1</w:t>
                  </w:r>
                </w:p>
                <w:p w14:paraId="268661D2" w14:textId="785A160F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30D2500" wp14:editId="5435AD0B">
                        <wp:extent cx="1562735" cy="913765"/>
                        <wp:effectExtent l="0" t="0" r="0" b="635"/>
                        <wp:docPr id="21" name="Picture 2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"/>
                                <pic:cNvPicPr/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638B03" w14:textId="242E78D0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E2A21E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Mass:0.00400466 kg</w:t>
                  </w:r>
                </w:p>
                <w:p w14:paraId="33D49A07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Volume:3.22956e-06 m^3</w:t>
                  </w:r>
                </w:p>
                <w:p w14:paraId="0DA01121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1E87A22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Weight:0.0392456 N</w:t>
                  </w:r>
                </w:p>
                <w:p w14:paraId="61D89DC5" w14:textId="50BDDB01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0FAEAEB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B:\5.1\PROJECT\progress\Synthetic-HdyroExperimental-Machine-Project\designs\DischargeFlowControl\strap.SLDPRT</w:t>
                  </w:r>
                </w:p>
                <w:p w14:paraId="4E298ACC" w14:textId="0512FC83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Jul  5 12:56:44 2022</w:t>
                  </w:r>
                </w:p>
              </w:tc>
            </w:tr>
            <w:tr w:rsidR="00442F35" w14:paraId="7EFAF195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C442A58" w14:textId="17427F04" w:rsidR="00442F35" w:rsidRDefault="00442F35" w:rsidP="00A94906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lastRenderedPageBreak/>
                    <w:t>Fillet1</w:t>
                  </w:r>
                </w:p>
                <w:p w14:paraId="0E1952B4" w14:textId="4CBDDE37" w:rsidR="00442F35" w:rsidRPr="0044448A" w:rsidRDefault="00442F35" w:rsidP="00A94906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B02CEFB" wp14:editId="19116CB9">
                        <wp:extent cx="1562735" cy="913765"/>
                        <wp:effectExtent l="0" t="0" r="0" b="635"/>
                        <wp:docPr id="22" name="Picture 2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C868A0B" w14:textId="08A9BC92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2A6CD2C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Mass:0.00400466 kg</w:t>
                  </w:r>
                </w:p>
                <w:p w14:paraId="2F418A1F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Volume:3.22956e-06 m^3</w:t>
                  </w:r>
                </w:p>
                <w:p w14:paraId="7B33046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Density:1,240 kg/m^3</w:t>
                  </w:r>
                </w:p>
                <w:p w14:paraId="16B74606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Weight:0.0392456 N</w:t>
                  </w:r>
                </w:p>
                <w:p w14:paraId="506AD336" w14:textId="6F3D1E10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8DE3159" w14:textId="77777777" w:rsidR="00442F35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B:\5.1\PROJECT\progress\Synthetic-HdyroExperimental-Machine-Project\designs\DischargeFlowControl\strap.SLDPRT</w:t>
                  </w:r>
                </w:p>
                <w:p w14:paraId="2D35AB57" w14:textId="3F17FCA6" w:rsidR="00442F35" w:rsidRPr="0044448A" w:rsidRDefault="00442F35" w:rsidP="00A9490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Jul  5 12:56:44 2022</w:t>
                  </w:r>
                </w:p>
              </w:tc>
            </w:tr>
            <w:tr w:rsidR="00C16188" w14:paraId="3096758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997A87E" w14:textId="3D24654A" w:rsidR="00C16188" w:rsidRDefault="00442F35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Boss-Extrude1</w:t>
                  </w:r>
                </w:p>
                <w:p w14:paraId="1A27B17C" w14:textId="739D5C0A" w:rsidR="004B3022" w:rsidRPr="0044448A" w:rsidRDefault="00442F35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6E0D009" wp14:editId="75C63E66">
                        <wp:extent cx="1562735" cy="913765"/>
                        <wp:effectExtent l="0" t="0" r="0" b="635"/>
                        <wp:docPr id="23" name="Picture 2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9137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FD08F00" w14:textId="390CC57F" w:rsidR="00C16188" w:rsidRPr="0044448A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9571E3C" w14:textId="77777777" w:rsidR="00442F35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Mass:0.000462512 kg</w:t>
                  </w:r>
                </w:p>
                <w:p w14:paraId="66743FF0" w14:textId="77777777" w:rsidR="00442F35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Volume:6.00665e-08 m^3</w:t>
                  </w:r>
                </w:p>
                <w:p w14:paraId="052A0213" w14:textId="77777777" w:rsidR="00442F35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Density:7,700 kg/m^3</w:t>
                  </w:r>
                </w:p>
                <w:p w14:paraId="4C4F9C4F" w14:textId="77777777" w:rsidR="00442F35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Weight:0.00453262 N</w:t>
                  </w:r>
                </w:p>
                <w:p w14:paraId="7F0AF299" w14:textId="379E3B24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93E998A" w14:textId="77777777" w:rsidR="00442F35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B:\5.1\PROJECT\progress\Synthetic-HdyroExperimental-Machine-Project\designs\DischargeFlowControl\BallValve\topWasher.SLDPRT</w:t>
                  </w:r>
                </w:p>
                <w:p w14:paraId="6209E4AC" w14:textId="219524D7" w:rsidR="00C16188" w:rsidRPr="0044448A" w:rsidRDefault="00442F35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Jun 24 11:29:45 2022</w:t>
                  </w:r>
                </w:p>
              </w:tc>
            </w:tr>
          </w:tbl>
          <w:p w14:paraId="125A1D95" w14:textId="644139E7" w:rsidR="00FF408C" w:rsidRDefault="00FF408C" w:rsidP="00A96F2C"/>
        </w:tc>
      </w:tr>
    </w:tbl>
    <w:p w14:paraId="3DFA3181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5E294F" w14:paraId="2B8F0E64" w14:textId="77777777" w:rsidTr="005E294F">
        <w:tc>
          <w:tcPr>
            <w:tcW w:w="11016" w:type="dxa"/>
          </w:tcPr>
          <w:p w14:paraId="424A06B8" w14:textId="6E6DC85A" w:rsidR="00B35001" w:rsidRPr="00B35001" w:rsidRDefault="00442F35" w:rsidP="00B35001">
            <w:pPr>
              <w:pStyle w:val="Heading1"/>
              <w:outlineLvl w:val="0"/>
            </w:pPr>
            <w:bookmarkStart w:id="6" w:name="_Toc107920135"/>
            <w:r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4965"/>
              <w:gridCol w:w="5240"/>
            </w:tblGrid>
            <w:tr w:rsidR="00B35001" w14:paraId="3871D3E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F0870E" w14:textId="569850C6" w:rsidR="00B35001" w:rsidRDefault="00442F35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79DF22" w14:textId="69915D48" w:rsidR="00B35001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1</w:t>
                  </w:r>
                </w:p>
              </w:tc>
            </w:tr>
            <w:tr w:rsidR="00442F35" w14:paraId="3608727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3F0823" w14:textId="7D1BE9B6" w:rsidR="00442F35" w:rsidRDefault="00442F35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281708" w14:textId="32E1EAF2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442F35" w14:paraId="4851682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1426F7" w14:textId="7614684A" w:rsidR="00442F35" w:rsidRDefault="00442F35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27D634" w14:textId="07F1E8D4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42F35" w14:paraId="599E75B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58EB47" w14:textId="2F17481F" w:rsidR="00442F35" w:rsidRDefault="00442F35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46F7D5" w14:textId="2B36A827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42F35" w14:paraId="1335D2A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653207" w14:textId="12DF57A8" w:rsidR="00442F35" w:rsidRDefault="00442F35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3CD7F7" w14:textId="1D3270FB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442F35" w14:paraId="30080C0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6B30A7" w14:textId="3FC1423D" w:rsidR="00442F35" w:rsidRDefault="00442F35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363E7E" w14:textId="7417055F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442F35" w14:paraId="43556887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F88A97" w14:textId="3E97C91A" w:rsidR="00442F35" w:rsidRDefault="00442F35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E99DBE" w14:textId="600ABDEA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1825F16A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9077CB" w14:textId="02AB2024" w:rsidR="00442F35" w:rsidRDefault="00442F35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506B02" w14:textId="79FCB421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442F35" w14:paraId="1598452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E31C2C9" w14:textId="0DA0BB7D" w:rsidR="00442F35" w:rsidRDefault="00442F35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0A5629" w14:textId="6A455C3C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6E7C2C61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6B8493" w14:textId="2CBF8657" w:rsidR="00442F35" w:rsidRDefault="00442F35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FC9DEFC" w14:textId="4A91903F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1407250B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D71F96" w14:textId="7124D9E8" w:rsidR="00442F35" w:rsidRDefault="00442F35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E374DD" w14:textId="2DC87AFD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210C7189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5E198A6" w14:textId="756C50C9" w:rsidR="00442F35" w:rsidRDefault="00442F35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AA9D991" w14:textId="57641BD0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442F35" w14:paraId="2A11D80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CC8B33" w14:textId="09988CE3" w:rsidR="00442F35" w:rsidRDefault="00442F35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F04E6A9" w14:textId="3C6190DE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12C4301B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138EFE" w14:textId="0B764431" w:rsidR="00442F35" w:rsidRDefault="00442F35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618F53" w14:textId="5322D11C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442F35" w14:paraId="1F99CB5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7C20052" w14:textId="6A1B5B24" w:rsidR="00442F35" w:rsidRDefault="00442F35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93225A" w14:textId="3684624C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0C71C21F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689059" w14:textId="0330C9B6" w:rsidR="00442F35" w:rsidRDefault="00442F35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3764CEC" w14:textId="01B70DEB" w:rsidR="00442F35" w:rsidRDefault="00442F35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442F35" w14:paraId="7E83246A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D7505D" w14:textId="0818F690" w:rsidR="00442F35" w:rsidRDefault="00442F35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32D788" w14:textId="40B7B61F" w:rsidR="00442F35" w:rsidRDefault="00442F35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(B:\5.1\PROJECT\progress\Synthetic-HdyroExperimental-Machine-Project\designs\DischargeFlowControl)</w:t>
                  </w:r>
                </w:p>
              </w:tc>
            </w:tr>
          </w:tbl>
          <w:p w14:paraId="1AE703F2" w14:textId="6DC9C81A" w:rsidR="005E294F" w:rsidRDefault="005E294F" w:rsidP="00A96F2C"/>
        </w:tc>
      </w:tr>
      <w:bookmarkEnd w:id="1"/>
      <w:bookmarkEnd w:id="2"/>
      <w:bookmarkEnd w:id="3"/>
    </w:tbl>
    <w:p w14:paraId="2A27E400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F33129" w14:paraId="5A3182B2" w14:textId="77777777" w:rsidTr="00E80CD9">
        <w:tc>
          <w:tcPr>
            <w:tcW w:w="11016" w:type="dxa"/>
          </w:tcPr>
          <w:p w14:paraId="5762AD63" w14:textId="53352F77" w:rsidR="00F33129" w:rsidRPr="00B35001" w:rsidRDefault="00442F35" w:rsidP="000A7C6B">
            <w:pPr>
              <w:pStyle w:val="Heading1"/>
              <w:outlineLvl w:val="0"/>
            </w:pPr>
            <w:bookmarkStart w:id="7" w:name="_Toc107920136"/>
            <w:r>
              <w:lastRenderedPageBreak/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156"/>
              <w:gridCol w:w="5049"/>
            </w:tblGrid>
            <w:tr w:rsidR="00F33129" w14:paraId="6B55B7A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A2A38D" w14:textId="2FBD5A85" w:rsidR="00F33129" w:rsidRDefault="00442F35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694A57" w14:textId="3CFD8DEA" w:rsidR="00F33129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442F35" w14:paraId="2957C1F2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BA7C6A1" w14:textId="26B83AC1" w:rsidR="00442F35" w:rsidRDefault="00442F35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7C15A8" w14:textId="04B2CFCA" w:rsidR="00442F35" w:rsidRDefault="00442F3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442F35" w14:paraId="75D574F6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FFED44" w14:textId="18F4F848" w:rsidR="00442F35" w:rsidRDefault="00442F35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3E15C1" w14:textId="08E59FD3" w:rsidR="00442F35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442F35" w14:paraId="6E80692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A0536B" w14:textId="4F4EAA59" w:rsidR="00442F35" w:rsidRDefault="00442F35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ACF002" w14:textId="17EA068E" w:rsidR="00442F35" w:rsidRDefault="00442F35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442F35" w14:paraId="01588E4C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4A8D9D" w14:textId="3D57988E" w:rsidR="00442F35" w:rsidRDefault="00442F35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278CFC" w14:textId="64845A19" w:rsidR="00442F35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5B58012A" w14:textId="093B3DD4" w:rsidR="00F33129" w:rsidRDefault="00F33129" w:rsidP="000A7C6B"/>
        </w:tc>
      </w:tr>
    </w:tbl>
    <w:p w14:paraId="386FC9B8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332EC6B1" w14:textId="77777777" w:rsidTr="005273D5">
        <w:trPr>
          <w:trHeight w:val="4158"/>
        </w:trPr>
        <w:tc>
          <w:tcPr>
            <w:tcW w:w="11136" w:type="dxa"/>
          </w:tcPr>
          <w:p w14:paraId="339A76A1" w14:textId="145DDC88" w:rsidR="00E80CD9" w:rsidRPr="00AC3438" w:rsidRDefault="00442F35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107920137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0" w:type="auto"/>
              <w:tblInd w:w="1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229"/>
              <w:gridCol w:w="4741"/>
              <w:gridCol w:w="2892"/>
            </w:tblGrid>
            <w:tr w:rsidR="00E80CD9" w:rsidRPr="000841BF" w14:paraId="10000DED" w14:textId="77777777" w:rsidTr="00955A9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7C5CFB6" w14:textId="2C729DAB" w:rsidR="00E80CD9" w:rsidRPr="003E6C57" w:rsidRDefault="00442F35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ABE4F10" w14:textId="50B81AB3" w:rsidR="00E80CD9" w:rsidRPr="003E6C57" w:rsidRDefault="00442F3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1EBD967" w14:textId="0F3CAC8C" w:rsidR="00E80CD9" w:rsidRPr="003E6C57" w:rsidRDefault="00442F35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7323570B" w14:textId="77777777" w:rsidTr="00442F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D22F7D7" w14:textId="5F3476F5" w:rsidR="00E80CD9" w:rsidRPr="00577134" w:rsidRDefault="00442F35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7AC4731C" wp14:editId="526212F7">
                        <wp:extent cx="1904365" cy="1113790"/>
                        <wp:effectExtent l="0" t="0" r="635" b="0"/>
                        <wp:docPr id="24" name="Picture 2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13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30E50A1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18ADC87" w14:textId="6788FB83" w:rsidR="00E80CD9" w:rsidRPr="00BE6656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73B16C2" w14:textId="79F6A4E5" w:rsidR="00E80CD9" w:rsidRPr="00BE6656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 (1)</w:t>
                        </w:r>
                      </w:p>
                    </w:tc>
                  </w:tr>
                  <w:tr w:rsidR="00442F35" w:rsidRPr="00577134" w14:paraId="29DA59E2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E8C8820" w14:textId="38B70AFE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04F3613" w14:textId="612D8E95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42F35" w:rsidRPr="00577134" w14:paraId="355097C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644F6DC" w14:textId="6FDB0C3F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EBF208C" w14:textId="4171C91E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442F35" w:rsidRPr="00577134" w14:paraId="530B8BF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1556E15" w14:textId="7D067D1D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6D0953" w14:textId="7CFACCAC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3.5e+07 N/m^2</w:t>
                        </w:r>
                      </w:p>
                    </w:tc>
                  </w:tr>
                  <w:tr w:rsidR="00442F35" w:rsidRPr="00577134" w14:paraId="377D6CE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04B3A9" w14:textId="61C73487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6D12F8" w14:textId="323706BF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3e+07 N/m^2</w:t>
                        </w:r>
                      </w:p>
                    </w:tc>
                  </w:tr>
                  <w:tr w:rsidR="00442F35" w:rsidRPr="00577134" w14:paraId="1688AFED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1C9D86" w14:textId="14D1D2E5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4D41078" w14:textId="50944CB8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2e+09 N/m^2</w:t>
                        </w:r>
                      </w:p>
                    </w:tc>
                  </w:tr>
                  <w:tr w:rsidR="00442F35" w:rsidRPr="00577134" w14:paraId="694B517C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B937AB" w14:textId="0981F6B7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B9975DD" w14:textId="59E276D6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0.394  </w:t>
                        </w:r>
                      </w:p>
                    </w:tc>
                  </w:tr>
                  <w:tr w:rsidR="00442F35" w:rsidRPr="00577134" w14:paraId="5C20889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D9E5620" w14:textId="67248063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E5ACABC" w14:textId="7E5E4202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1,020 kg/m^3</w:t>
                        </w:r>
                      </w:p>
                    </w:tc>
                  </w:tr>
                  <w:tr w:rsidR="00442F35" w:rsidRPr="00577134" w14:paraId="0FC5FD4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39A1BC5" w14:textId="3992036D" w:rsidR="00442F35" w:rsidRDefault="00442F35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A281BFA" w14:textId="319A51C1" w:rsidR="00442F35" w:rsidRDefault="00442F35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3.189e+08 N/m^2</w:t>
                        </w:r>
                      </w:p>
                    </w:tc>
                  </w:tr>
                </w:tbl>
                <w:p w14:paraId="5DC0C056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469F94FC" w14:textId="770F004C" w:rsidR="00E80CD9" w:rsidRPr="00577134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1(Boss-Extrude1)(BottomWasher-1)</w:t>
                  </w:r>
                </w:p>
              </w:tc>
            </w:tr>
            <w:tr w:rsidR="00442F35" w:rsidRPr="000841BF" w14:paraId="4768BB10" w14:textId="77777777" w:rsidTr="00A94906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6FD7DDE6" w14:textId="195DC170" w:rsidR="00442F35" w:rsidRPr="000841BF" w:rsidRDefault="00442F35" w:rsidP="00A94906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442F35" w:rsidRPr="000841BF" w14:paraId="721156F9" w14:textId="77777777" w:rsidTr="00442F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6CA32E67" w14:textId="3DDBF3B4" w:rsidR="00442F35" w:rsidRPr="00577134" w:rsidRDefault="00442F35" w:rsidP="00A94906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3A211822" wp14:editId="1A30E789">
                        <wp:extent cx="1904365" cy="1113790"/>
                        <wp:effectExtent l="0" t="0" r="635" b="0"/>
                        <wp:docPr id="25" name="Picture 2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13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442F35" w:rsidRPr="00577134" w14:paraId="3F0C728D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B380D91" w14:textId="6CC083AE" w:rsidR="00442F35" w:rsidRPr="00BE6656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06D6019" w14:textId="0457E932" w:rsidR="00442F35" w:rsidRPr="00BE6656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PLA</w:t>
                        </w:r>
                      </w:p>
                    </w:tc>
                  </w:tr>
                  <w:tr w:rsidR="00442F35" w:rsidRPr="00577134" w14:paraId="47C975E4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5C69FE" w14:textId="16BC9268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45B25E4" w14:textId="5B496CCE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42F35" w:rsidRPr="00577134" w14:paraId="02788014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3B44109" w14:textId="63D62840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2FB67C" w14:textId="29D306CE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442F35" w:rsidRPr="00577134" w14:paraId="5D378D88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5D96296" w14:textId="373D83E8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FA80E41" w14:textId="4DFA2B87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3.5e+07 N/m^2</w:t>
                        </w:r>
                      </w:p>
                    </w:tc>
                  </w:tr>
                  <w:tr w:rsidR="00442F35" w:rsidRPr="00577134" w14:paraId="13F272C2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F56340" w14:textId="5729345F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ED76C6" w14:textId="62CB0DAE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3e+07 N/m^2</w:t>
                        </w:r>
                      </w:p>
                    </w:tc>
                  </w:tr>
                  <w:tr w:rsidR="00442F35" w:rsidRPr="00577134" w14:paraId="5D60FFED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AD143AC" w14:textId="6D4716AA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91DF587" w14:textId="5B3D635A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2e+09 N/m^2</w:t>
                        </w:r>
                      </w:p>
                    </w:tc>
                  </w:tr>
                  <w:tr w:rsidR="00442F35" w:rsidRPr="00577134" w14:paraId="32B6CC7A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E09BA6" w14:textId="29CF4042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3BFDE0F" w14:textId="0EE0F8F3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0.3  </w:t>
                        </w:r>
                      </w:p>
                    </w:tc>
                  </w:tr>
                  <w:tr w:rsidR="00442F35" w:rsidRPr="00577134" w14:paraId="11236E94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FC01B81" w14:textId="1755D79E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7EBEE57" w14:textId="533D968C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1,240 kg/m^3</w:t>
                        </w:r>
                      </w:p>
                    </w:tc>
                  </w:tr>
                  <w:tr w:rsidR="00442F35" w:rsidRPr="00577134" w14:paraId="42FB97F7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E72F3C" w14:textId="4901A862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60BEFCE" w14:textId="5FA5A6A5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3.189e+08 N/m^2</w:t>
                        </w:r>
                      </w:p>
                    </w:tc>
                  </w:tr>
                </w:tbl>
                <w:p w14:paraId="5B937266" w14:textId="77777777" w:rsidR="00442F35" w:rsidRPr="00577134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5F890430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1(Boss-Extrude3)(Interface-1),</w:t>
                  </w:r>
                </w:p>
                <w:p w14:paraId="154C8D25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1(CirPattern1)(MotorCage-1),</w:t>
                  </w:r>
                </w:p>
                <w:p w14:paraId="163B23EB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Nut-1),</w:t>
                  </w:r>
                </w:p>
                <w:p w14:paraId="51E77B64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Nut-2),</w:t>
                  </w:r>
                </w:p>
                <w:p w14:paraId="12A1B058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Nut-3),</w:t>
                  </w:r>
                </w:p>
                <w:p w14:paraId="1BD285D0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Nut-4),</w:t>
                  </w:r>
                </w:p>
                <w:p w14:paraId="475FA462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Nut-5),</w:t>
                  </w:r>
                </w:p>
                <w:p w14:paraId="0E273823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Nut-6),</w:t>
                  </w:r>
                </w:p>
                <w:p w14:paraId="75D5B261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Nut-7),</w:t>
                  </w:r>
                </w:p>
                <w:p w14:paraId="2281BDF9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1(Thread1)(Straps Nut-8),</w:t>
                  </w:r>
                </w:p>
                <w:p w14:paraId="4C3CBE1C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1(Fillet1)(strap-1),</w:t>
                  </w:r>
                </w:p>
                <w:p w14:paraId="6C1244E0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1(Fillet1)(strap-2),</w:t>
                  </w:r>
                </w:p>
                <w:p w14:paraId="736D5B22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1(Fillet1)(strap-3),</w:t>
                  </w:r>
                </w:p>
                <w:p w14:paraId="42989177" w14:textId="454E1BCA" w:rsidR="00442F35" w:rsidRPr="00577134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1(Fillet1)(strap-4)</w:t>
                  </w:r>
                </w:p>
              </w:tc>
            </w:tr>
            <w:tr w:rsidR="00442F35" w:rsidRPr="000841BF" w14:paraId="16D3080B" w14:textId="77777777" w:rsidTr="00A94906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D1AC3B6" w14:textId="58649552" w:rsidR="00442F35" w:rsidRPr="000841BF" w:rsidRDefault="00442F35" w:rsidP="00A94906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442F35" w:rsidRPr="000841BF" w14:paraId="71913A6A" w14:textId="77777777" w:rsidTr="00442F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5AB3602A" w14:textId="3A70F2AD" w:rsidR="00442F35" w:rsidRPr="00577134" w:rsidRDefault="00442F35" w:rsidP="00A94906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1A1AB171" wp14:editId="5201F653">
                        <wp:extent cx="1904365" cy="1113790"/>
                        <wp:effectExtent l="0" t="0" r="635" b="0"/>
                        <wp:docPr id="26" name="Picture 2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11137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442F35" w:rsidRPr="00577134" w14:paraId="22568A9E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E7D0E9D" w14:textId="14DF0742" w:rsidR="00442F35" w:rsidRPr="00BE6656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EA67155" w14:textId="1285BC7C" w:rsidR="00442F35" w:rsidRPr="00BE6656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Alloy Steel</w:t>
                        </w:r>
                      </w:p>
                    </w:tc>
                  </w:tr>
                  <w:tr w:rsidR="00442F35" w:rsidRPr="00577134" w14:paraId="41AB3A45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303D6D9" w14:textId="60E7509E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5560FDC" w14:textId="250C984A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442F35" w:rsidRPr="00577134" w14:paraId="1568D710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7073AB5" w14:textId="720F2F91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63F98A" w14:textId="4BA0B4B4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Max von Mises Stress</w:t>
                        </w:r>
                      </w:p>
                    </w:tc>
                  </w:tr>
                  <w:tr w:rsidR="00442F35" w:rsidRPr="00577134" w14:paraId="654FA4E4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7B92EE8" w14:textId="3B75A2A2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6494E5A" w14:textId="2AECF898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6.20422e+08 N/m^2</w:t>
                        </w:r>
                      </w:p>
                    </w:tc>
                  </w:tr>
                  <w:tr w:rsidR="00442F35" w:rsidRPr="00577134" w14:paraId="0CF8B57E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32A361" w14:textId="3C574F35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B2A1DF" w14:textId="7C867313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7.23826e+08 N/m^2</w:t>
                        </w:r>
                      </w:p>
                    </w:tc>
                  </w:tr>
                  <w:tr w:rsidR="00442F35" w:rsidRPr="00577134" w14:paraId="275C362F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0494423" w14:textId="179767A0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5C7A6F1" w14:textId="266F13CF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2.1e+11 N/m^2</w:t>
                        </w:r>
                      </w:p>
                    </w:tc>
                  </w:tr>
                  <w:tr w:rsidR="00442F35" w:rsidRPr="00577134" w14:paraId="41621990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6AF9A2" w14:textId="6B7B8566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BF782CF" w14:textId="7CB97CF5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0.28  </w:t>
                        </w:r>
                      </w:p>
                    </w:tc>
                  </w:tr>
                  <w:tr w:rsidR="00442F35" w:rsidRPr="00577134" w14:paraId="1AB6C5EF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92B2F8D" w14:textId="70D4239C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8CC2512" w14:textId="156703F2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7,700 kg/m^3</w:t>
                        </w:r>
                      </w:p>
                    </w:tc>
                  </w:tr>
                  <w:tr w:rsidR="00442F35" w:rsidRPr="00577134" w14:paraId="49F4E1C9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A72C6ED" w14:textId="5286B6AF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4674A0" w14:textId="151B292D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7.9e+10 N/m^2</w:t>
                        </w:r>
                      </w:p>
                    </w:tc>
                  </w:tr>
                  <w:tr w:rsidR="00442F35" w:rsidRPr="00577134" w14:paraId="43EDCC6E" w14:textId="77777777" w:rsidTr="00A94906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E38C5E" w14:textId="14C86A9C" w:rsidR="00442F35" w:rsidRDefault="00442F35" w:rsidP="00A94906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58CC1A6" w14:textId="67AEA38F" w:rsidR="00442F35" w:rsidRDefault="00442F35" w:rsidP="00A94906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1.3e-05 /Kelvin</w:t>
                        </w:r>
                      </w:p>
                    </w:tc>
                  </w:tr>
                </w:tbl>
                <w:p w14:paraId="6D10A6D6" w14:textId="77777777" w:rsidR="00442F35" w:rsidRPr="00577134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1991EEA4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1(Chamfer1)(Nema17StepperMotor-1/Rotor-1),</w:t>
                  </w:r>
                </w:p>
                <w:p w14:paraId="6395BD70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1(Fillet1)(Nema17StepperMotor-1/frontCase-1),</w:t>
                  </w:r>
                </w:p>
                <w:p w14:paraId="1EFF1E32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1(Thread1)(Nut-1),</w:t>
                  </w:r>
                </w:p>
                <w:p w14:paraId="03388B9E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1(Thread1)(ball-1),</w:t>
                  </w:r>
                </w:p>
                <w:p w14:paraId="5925007D" w14:textId="77777777" w:rsidR="00442F35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1(Cut-Extrude3)(socket-1),</w:t>
                  </w:r>
                </w:p>
                <w:p w14:paraId="32DD5EF9" w14:textId="7B90940C" w:rsidR="00442F35" w:rsidRPr="00577134" w:rsidRDefault="00442F35" w:rsidP="00A9490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1(Boss-Extrude1)(topWasher-2)</w:t>
                  </w:r>
                </w:p>
              </w:tc>
            </w:tr>
            <w:tr w:rsidR="00442F35" w:rsidRPr="000841BF" w14:paraId="405DFBB9" w14:textId="77777777" w:rsidTr="00A94906">
              <w:trPr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3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EB63D64" w14:textId="039AE26D" w:rsidR="00442F35" w:rsidRPr="000841BF" w:rsidRDefault="00442F35" w:rsidP="00A94906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</w:tbl>
          <w:p w14:paraId="5E9C7484" w14:textId="1FB797F8" w:rsidR="00E80CD9" w:rsidRDefault="00E80CD9" w:rsidP="000A7C6B"/>
        </w:tc>
      </w:tr>
      <w:bookmarkEnd w:id="8"/>
      <w:bookmarkEnd w:id="9"/>
      <w:bookmarkEnd w:id="10"/>
    </w:tbl>
    <w:p w14:paraId="24894CDE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1A7B9151" w14:textId="77777777" w:rsidTr="00452CBC">
        <w:tc>
          <w:tcPr>
            <w:tcW w:w="11016" w:type="dxa"/>
          </w:tcPr>
          <w:p w14:paraId="4256AEF3" w14:textId="7DE8081F" w:rsidR="005273D5" w:rsidRPr="00AF1A58" w:rsidRDefault="00442F35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107920138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442F35" w14:paraId="690C2735" w14:textId="77777777" w:rsidTr="005A2F2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12827300" w14:textId="1723854F" w:rsidR="00442F35" w:rsidRPr="004E282D" w:rsidRDefault="00442F3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31828EDC" w14:textId="36C1DCB1" w:rsidR="00442F35" w:rsidRPr="004E282D" w:rsidRDefault="00442F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77894AEC" w14:textId="12924F22" w:rsidR="00442F35" w:rsidRPr="004E282D" w:rsidRDefault="00442F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442F35" w14:paraId="254C582F" w14:textId="77777777" w:rsidTr="0078540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1249169D" w14:textId="1EDB9DFC" w:rsidR="00442F35" w:rsidRPr="00AD5FBA" w:rsidRDefault="00442F3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18F55044" w14:textId="3A8CBC16" w:rsidR="00442F35" w:rsidRPr="006208CB" w:rsidRDefault="00442F3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4187248" wp14:editId="25EEBE0E">
                        <wp:extent cx="1772285" cy="1036320"/>
                        <wp:effectExtent l="0" t="0" r="0" b="0"/>
                        <wp:docPr id="27" name="Picture 2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1036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442F35" w14:paraId="63CB6CE4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6A84F5C" w14:textId="7007BE86" w:rsidR="00442F35" w:rsidRPr="00BE6656" w:rsidRDefault="00442F35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51F94B52" w14:textId="7425072C" w:rsidR="00442F35" w:rsidRPr="00154A1A" w:rsidRDefault="00442F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 face(s)</w:t>
                        </w:r>
                      </w:p>
                    </w:tc>
                  </w:tr>
                  <w:tr w:rsidR="00442F35" w14:paraId="6D4D641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4C9CC8E" w14:textId="4D069702" w:rsidR="00442F35" w:rsidRDefault="00442F3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7CB9570C" w14:textId="10DC05EA" w:rsidR="00442F35" w:rsidRDefault="00442F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5CC24E8D" w14:textId="77777777" w:rsidR="00442F35" w:rsidRPr="004C6DEB" w:rsidRDefault="00442F35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76C9BEFF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7CDFB832" w14:textId="7BDCD260" w:rsidR="003F154A" w:rsidRPr="003F154A" w:rsidRDefault="00442F35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4594C358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2DAA4E0D" w14:textId="7BA3B8A0" w:rsidR="003F154A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981142C" w14:textId="2E2A5C4C" w:rsidR="003F154A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67EFD8D0" w14:textId="32FDAB69" w:rsidR="003F154A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75D9513" w14:textId="1681EBB7" w:rsidR="003F154A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5C2D0139" w14:textId="5AE1D786" w:rsidR="003F154A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7F9602E6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716E66D" w14:textId="5DD632AE" w:rsidR="003F154A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492CD2C" w14:textId="42ADD9E5" w:rsidR="003F154A" w:rsidRPr="00EF37BF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-0.00455375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4ED5E846" w14:textId="534D139B" w:rsidR="003F154A" w:rsidRPr="00EF37BF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-0.000934992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F3CB6B8" w14:textId="43C970EE" w:rsidR="003F154A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-0.0719149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573AA342" w14:textId="7E1D9361" w:rsidR="003F154A" w:rsidRPr="00EF37BF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0.072065</w:t>
                        </w:r>
                      </w:p>
                    </w:tc>
                  </w:tr>
                  <w:tr w:rsidR="00935682" w14:paraId="0205402A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38FA2F49" w14:textId="7D631EC4" w:rsidR="00935682" w:rsidRDefault="00442F35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0F4D590" w14:textId="228CFB9D" w:rsidR="00935682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BB1F18A" w14:textId="4EF5FFCB" w:rsidR="00935682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748C41A0" w14:textId="21FE3FEA" w:rsidR="00935682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43BE9920" w14:textId="4FABF888" w:rsidR="00935682" w:rsidRDefault="00442F35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1E7B2F13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34B13E57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442F35" w14:paraId="6DDF3D8B" w14:textId="77777777" w:rsidTr="003813B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0EB15345" w14:textId="548663CF" w:rsidR="00442F35" w:rsidRPr="004E282D" w:rsidRDefault="00442F35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3D4325E" w14:textId="704B3CF0" w:rsidR="00442F35" w:rsidRPr="004E282D" w:rsidRDefault="00442F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2ABE9ECF" w14:textId="3966B6AA" w:rsidR="00442F35" w:rsidRPr="004E282D" w:rsidRDefault="00442F35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442F35" w14:paraId="7BE267EC" w14:textId="77777777" w:rsidTr="00ED721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2848EF3D" w14:textId="571FFADE" w:rsidR="00442F35" w:rsidRPr="00F42DD1" w:rsidRDefault="00442F35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Torque-1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110EC6D0" w14:textId="26A08AEA" w:rsidR="00442F35" w:rsidRPr="006208CB" w:rsidRDefault="00442F3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77FDFEAF" wp14:editId="370F8402">
                        <wp:extent cx="1907540" cy="1115695"/>
                        <wp:effectExtent l="0" t="0" r="0" b="8255"/>
                        <wp:docPr id="28" name="Picture 2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"/>
                                <pic:cNvPicPr/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11156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442F35" w14:paraId="3CF80923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9BD84B7" w14:textId="0F21737D" w:rsidR="00442F35" w:rsidRPr="00BE6656" w:rsidRDefault="00442F35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6992A4A" w14:textId="1158348A" w:rsidR="00442F35" w:rsidRPr="00B77EA3" w:rsidRDefault="00442F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442F35" w14:paraId="4DFB219A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9BAFD75" w14:textId="3644F2BA" w:rsidR="00442F35" w:rsidRDefault="00442F3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59A5D53" w14:textId="0E20A4FC" w:rsidR="00442F35" w:rsidRDefault="00442F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torque</w:t>
                        </w:r>
                      </w:p>
                    </w:tc>
                  </w:tr>
                  <w:tr w:rsidR="00442F35" w14:paraId="1455D640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D4808E8" w14:textId="3C0910BE" w:rsidR="00442F35" w:rsidRDefault="00442F35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F8AA12B" w14:textId="42D42B68" w:rsidR="00442F35" w:rsidRDefault="00442F35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1.1768 N.m</w:t>
                        </w:r>
                      </w:p>
                    </w:tc>
                  </w:tr>
                </w:tbl>
                <w:p w14:paraId="77C2812C" w14:textId="77777777" w:rsidR="00442F35" w:rsidRDefault="00442F35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06984429" w14:textId="6FB14908" w:rsidR="005273D5" w:rsidRDefault="005273D5" w:rsidP="000A7C6B">
            <w:pPr>
              <w:rPr>
                <w:rStyle w:val="Strong"/>
              </w:rPr>
            </w:pPr>
          </w:p>
        </w:tc>
      </w:tr>
    </w:tbl>
    <w:p w14:paraId="1182A1A7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10A00F01" w14:textId="77777777" w:rsidTr="005B3D16">
        <w:tc>
          <w:tcPr>
            <w:tcW w:w="11016" w:type="dxa"/>
          </w:tcPr>
          <w:p w14:paraId="5B80333F" w14:textId="7ADD8787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107920139"/>
            <w:r w:rsidR="00442F35">
              <w:t>Connector Definitions</w:t>
            </w:r>
            <w:bookmarkEnd w:id="13"/>
          </w:p>
          <w:p w14:paraId="75C28BB0" w14:textId="1FA53876" w:rsidR="00132707" w:rsidRDefault="00442F35" w:rsidP="000A7C6B">
            <w:r>
              <w:t>No Data</w:t>
            </w:r>
          </w:p>
          <w:p w14:paraId="4375E835" w14:textId="7F4B9830" w:rsidR="00EF37BF" w:rsidRPr="009C0A33" w:rsidRDefault="00EF37BF" w:rsidP="000A7C6B"/>
          <w:p w14:paraId="050F33F2" w14:textId="77777777" w:rsidR="000F2729" w:rsidRDefault="000F2729" w:rsidP="000A7C6B"/>
          <w:p w14:paraId="33486E0E" w14:textId="121A5304" w:rsidR="00E12C21" w:rsidRDefault="00E12C21" w:rsidP="000A7C6B"/>
          <w:p w14:paraId="0F42CC30" w14:textId="7CA29769" w:rsidR="00132707" w:rsidRDefault="00132707" w:rsidP="000A7C6B"/>
        </w:tc>
      </w:tr>
    </w:tbl>
    <w:p w14:paraId="676C4A5D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0D57F8C7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EECF64A" w14:textId="5656C2F8" w:rsidR="00104BD8" w:rsidRDefault="00442F35" w:rsidP="00442F35">
            <w:pPr>
              <w:pStyle w:val="Heading1"/>
            </w:pPr>
            <w:bookmarkStart w:id="14" w:name="_Toc107920140"/>
            <w:r>
              <w:lastRenderedPageBreak/>
              <w:t>Interaction Information</w:t>
            </w:r>
            <w:bookmarkEnd w:id="14"/>
          </w:p>
          <w:p w14:paraId="73B15D1B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4B933D3B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64DC80C" w14:textId="317CD7E1" w:rsidR="002B4DE8" w:rsidRDefault="00442F35" w:rsidP="00C16188">
                  <w:pPr>
                    <w:jc w:val="center"/>
                  </w:pPr>
                  <w:r>
                    <w:t>Interaction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1005C4A" w14:textId="50DDF7C2" w:rsidR="002B4DE8" w:rsidRDefault="00442F3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5E133F6" w14:textId="5BF19E15" w:rsidR="002B4DE8" w:rsidRDefault="00442F35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Interaction Properties</w:t>
                  </w:r>
                </w:p>
              </w:tc>
            </w:tr>
            <w:tr w:rsidR="002B4DE8" w14:paraId="2177AE89" w14:textId="77777777" w:rsidTr="003F22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AA0EA9B" w14:textId="48620D61" w:rsidR="002B4DE8" w:rsidRPr="00211C62" w:rsidRDefault="00442F35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Interaction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3A5524E9" w14:textId="4F626F4C" w:rsidR="002B4DE8" w:rsidRPr="000B04D4" w:rsidRDefault="00442F35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0E548F8D" wp14:editId="79E32369">
                        <wp:extent cx="2445385" cy="1430020"/>
                        <wp:effectExtent l="0" t="0" r="0" b="0"/>
                        <wp:docPr id="29" name="Picture 2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"/>
                                <pic:cNvPicPr/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430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0630127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6F75C7FF" w14:textId="381900AB" w:rsidR="0017091B" w:rsidRPr="00BE6656" w:rsidRDefault="00442F35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4867B2C" w14:textId="323B717F" w:rsidR="0017091B" w:rsidRPr="00BE6656" w:rsidRDefault="00442F3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442F35" w14:paraId="720CFD51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1B1667E" w14:textId="775EFFE3" w:rsidR="00442F35" w:rsidRDefault="00442F35" w:rsidP="004F6DE4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DB5C9D6" w14:textId="128BA439" w:rsidR="00442F35" w:rsidRDefault="00442F3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442F35" w14:paraId="7D4293FC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A661A81" w14:textId="7E3413BE" w:rsidR="00442F35" w:rsidRDefault="00442F35" w:rsidP="004F6DE4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A139B89" w14:textId="2EE66120" w:rsidR="00442F35" w:rsidRDefault="00442F35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Independent mesh</w:t>
                        </w:r>
                      </w:p>
                    </w:tc>
                  </w:tr>
                </w:tbl>
                <w:p w14:paraId="7D402927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</w:tbl>
          <w:p w14:paraId="318DF162" w14:textId="3202D2AC" w:rsidR="00104BD8" w:rsidRDefault="00104BD8" w:rsidP="000A7C6B">
            <w:pPr>
              <w:rPr>
                <w:rStyle w:val="A3"/>
              </w:rPr>
            </w:pPr>
          </w:p>
          <w:p w14:paraId="2D7219E4" w14:textId="77777777" w:rsidR="00104BD8" w:rsidRDefault="00104BD8" w:rsidP="000A7C6B"/>
        </w:tc>
      </w:tr>
    </w:tbl>
    <w:p w14:paraId="02EF9F92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7B9D93A7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DC95D23" w14:textId="3B24C7B9" w:rsidR="00A61A59" w:rsidRDefault="00442F35" w:rsidP="000A7C6B">
            <w:pPr>
              <w:pStyle w:val="Heading1"/>
              <w:outlineLvl w:val="0"/>
            </w:pPr>
            <w:bookmarkStart w:id="15" w:name="_Toc107920141"/>
            <w:r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241508C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106CAED" w14:textId="0B0F3AAD" w:rsidR="00A9531D" w:rsidRDefault="00442F35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CA3D452" w14:textId="677CA241" w:rsidR="00A9531D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442F35" w14:paraId="53234DA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6D8AC5" w14:textId="0C66D16B" w:rsidR="00442F35" w:rsidRDefault="00442F35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7156FE" w14:textId="5F7CAFDD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Blended curvature-based mesh</w:t>
                  </w:r>
                </w:p>
              </w:tc>
            </w:tr>
            <w:tr w:rsidR="00442F35" w14:paraId="1E60D56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73453FA" w14:textId="03E7EF1F" w:rsidR="00442F35" w:rsidRDefault="00442F35" w:rsidP="00C16188">
                  <w:r>
                    <w:t>Jacobian points for High quality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D869076" w14:textId="73CD20CC" w:rsidR="00442F35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16 Points</w:t>
                  </w:r>
                </w:p>
              </w:tc>
            </w:tr>
            <w:tr w:rsidR="00442F35" w14:paraId="2B9016A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A9C00AF" w14:textId="51C14727" w:rsidR="00442F35" w:rsidRDefault="00442F35" w:rsidP="00C16188">
                  <w:r>
                    <w:t>Maximum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DD33B1F" w14:textId="7ED37822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1.29331 cm</w:t>
                  </w:r>
                </w:p>
              </w:tc>
            </w:tr>
            <w:tr w:rsidR="00442F35" w14:paraId="31A57B24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440BF54" w14:textId="3471EAC5" w:rsidR="00442F35" w:rsidRDefault="00442F35" w:rsidP="00C16188">
                  <w:r>
                    <w:t>Minimum 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2F8E63C" w14:textId="1148677A" w:rsidR="00442F35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0.0646657 cm</w:t>
                  </w:r>
                </w:p>
              </w:tc>
            </w:tr>
            <w:tr w:rsidR="00442F35" w14:paraId="09F48DA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C8DC30E" w14:textId="05EB21AE" w:rsidR="00442F35" w:rsidRDefault="00442F35" w:rsidP="00C16188">
                  <w:r>
                    <w:t>Mesh Quality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580D192" w14:textId="2877B3CE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442F35" w14:paraId="04E1F6C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043230E" w14:textId="6BC51212" w:rsidR="00442F35" w:rsidRDefault="00442F35" w:rsidP="00C16188">
                  <w:r>
                    <w:t>Remesh failed parts independently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AA48729" w14:textId="02533E52" w:rsidR="00442F35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55FDD271" w14:textId="77777777" w:rsidR="00690657" w:rsidRDefault="00690657" w:rsidP="00690657"/>
          <w:p w14:paraId="057F1C56" w14:textId="3C37A746" w:rsidR="00A9531D" w:rsidRPr="00690657" w:rsidRDefault="00442F35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19E633A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86EB634" w14:textId="309033C3" w:rsidR="007107BE" w:rsidRDefault="00442F35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A50D41D" w14:textId="591D7ADC" w:rsidR="007107BE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316448</w:t>
                  </w:r>
                </w:p>
              </w:tc>
            </w:tr>
            <w:tr w:rsidR="00442F35" w14:paraId="406802DA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AE40A9" w14:textId="71423B49" w:rsidR="00442F35" w:rsidRDefault="00442F35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1F35DF4" w14:textId="14E95469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194520</w:t>
                  </w:r>
                </w:p>
              </w:tc>
            </w:tr>
            <w:tr w:rsidR="00442F35" w14:paraId="7021F86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0FC5399" w14:textId="624359FD" w:rsidR="00442F35" w:rsidRDefault="00442F35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1FDB03" w14:textId="4CE01F58" w:rsidR="00442F35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872.66</w:t>
                  </w:r>
                </w:p>
              </w:tc>
            </w:tr>
            <w:tr w:rsidR="00442F35" w14:paraId="10A6DE99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5F4931" w14:textId="6CB66075" w:rsidR="00442F35" w:rsidRDefault="00442F35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87CBEB" w14:textId="2B9F5048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77.5</w:t>
                  </w:r>
                </w:p>
              </w:tc>
            </w:tr>
            <w:tr w:rsidR="00442F35" w14:paraId="45427FE8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5EF6ED" w14:textId="2331AEB1" w:rsidR="00442F35" w:rsidRDefault="00442F35" w:rsidP="00C16188">
                  <w:r>
                    <w:t>Percentage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33AB61" w14:textId="440773BF" w:rsidR="00442F35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6.08</w:t>
                  </w:r>
                </w:p>
              </w:tc>
            </w:tr>
            <w:tr w:rsidR="00442F35" w14:paraId="284F420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777D63" w14:textId="03A60B46" w:rsidR="00442F35" w:rsidRDefault="00442F35" w:rsidP="00C16188">
                  <w:r>
                    <w:t>Percentage of distorted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11F777" w14:textId="140B3D65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442F35" w14:paraId="027CB9F3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B2CFA2" w14:textId="05F651B5" w:rsidR="00442F35" w:rsidRDefault="00442F35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7D43186" w14:textId="55A94999" w:rsidR="00442F35" w:rsidRDefault="00442F35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00:02:33</w:t>
                  </w:r>
                </w:p>
              </w:tc>
            </w:tr>
            <w:tr w:rsidR="00442F35" w14:paraId="1411F838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E34D958" w14:textId="106C3478" w:rsidR="00442F35" w:rsidRDefault="00442F35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C82E182" w14:textId="222594F2" w:rsidR="00442F35" w:rsidRDefault="00442F35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PROMETHEUS</w:t>
                  </w:r>
                </w:p>
              </w:tc>
            </w:tr>
          </w:tbl>
          <w:p w14:paraId="6E9C4204" w14:textId="7EEFAEF5" w:rsidR="00A61A59" w:rsidRPr="00F077CB" w:rsidRDefault="00A61A59" w:rsidP="000A7C6B"/>
        </w:tc>
      </w:tr>
    </w:tbl>
    <w:p w14:paraId="673665C7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15E19737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2CEB63BA" w14:textId="4B86CC5A" w:rsidR="002C53F9" w:rsidRDefault="00442F35" w:rsidP="000A7C6B">
            <w:pPr>
              <w:pStyle w:val="Heading1"/>
              <w:outlineLvl w:val="0"/>
            </w:pPr>
            <w:bookmarkStart w:id="16" w:name="_Toc107920142"/>
            <w:r>
              <w:t>Sensor Details</w:t>
            </w:r>
            <w:bookmarkEnd w:id="16"/>
          </w:p>
          <w:p w14:paraId="251AF2CE" w14:textId="7EE226AF" w:rsidR="002C53F9" w:rsidRPr="00F077CB" w:rsidRDefault="00442F35" w:rsidP="000A7C6B">
            <w:r>
              <w:t>No Data</w:t>
            </w:r>
          </w:p>
        </w:tc>
      </w:tr>
    </w:tbl>
    <w:p w14:paraId="0A72CC4F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73816D76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7114B66F" w14:textId="37847163" w:rsidR="005F5B79" w:rsidRDefault="00442F35" w:rsidP="000A7C6B">
            <w:pPr>
              <w:pStyle w:val="Heading1"/>
              <w:outlineLvl w:val="0"/>
            </w:pPr>
            <w:bookmarkStart w:id="17" w:name="_Toc107920143"/>
            <w:r>
              <w:lastRenderedPageBreak/>
              <w:t>Resultant Forces</w:t>
            </w:r>
            <w:bookmarkEnd w:id="17"/>
          </w:p>
          <w:p w14:paraId="42A7A1F5" w14:textId="3C92A889" w:rsidR="005F5B79" w:rsidRPr="000B04D4" w:rsidRDefault="00442F35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52B8A8E1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3FD018E" w14:textId="17BB98A4" w:rsidR="005F5B79" w:rsidRDefault="00442F35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C317E5B" w14:textId="0B37E15F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61C90D66" w14:textId="7A2B3A0B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913DF90" w14:textId="6A1645B4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A748B88" w14:textId="5B75F36B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198965" w14:textId="2374C7D4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18389DA5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1339AA1" w14:textId="12DB8174" w:rsidR="005F5B79" w:rsidRPr="004D2956" w:rsidRDefault="00442F3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3BFD2A2" w14:textId="79CDAD5C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100308B" w14:textId="675EB56D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-0.00455375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F533E55" w14:textId="737CE8DF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-0.000934992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78B03D8" w14:textId="57083553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-0.0719149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B1F3B74" w14:textId="5222CB95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0.072065</w:t>
                  </w:r>
                </w:p>
              </w:tc>
            </w:tr>
          </w:tbl>
          <w:p w14:paraId="4F0487E0" w14:textId="542ABCFF" w:rsidR="005F5B79" w:rsidRPr="000B04D4" w:rsidRDefault="00442F35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5E71CC1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BDD7A68" w14:textId="75F8766A" w:rsidR="005F5B79" w:rsidRDefault="00442F35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AADE668" w14:textId="68C0CC2D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C6D2315" w14:textId="48314EEB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1E7CDDA" w14:textId="01B038F2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D0C2FE" w14:textId="20064FB6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7D556DA" w14:textId="2255A9F8" w:rsidR="005F5B79" w:rsidRDefault="00442F35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245DAFD7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EAFD24B" w14:textId="57E3B28C" w:rsidR="005F5B79" w:rsidRPr="004D2956" w:rsidRDefault="00442F35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2360B6" w14:textId="4765CC9D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A41FB4F" w14:textId="26AD62A4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052F3B1" w14:textId="60855349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95BC004" w14:textId="2D2CAB65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FE236CF" w14:textId="4B665753" w:rsidR="005F5B79" w:rsidRPr="004D2956" w:rsidRDefault="00442F35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392FA2B3" w14:textId="77777777" w:rsidR="005F5B79" w:rsidRDefault="005F5B79" w:rsidP="000A7C6B"/>
        </w:tc>
      </w:tr>
      <w:tr w:rsidR="005F5B79" w14:paraId="4F557CED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47515029" w14:textId="5F632F38" w:rsidR="00C6072D" w:rsidRPr="000B04D4" w:rsidRDefault="00442F35" w:rsidP="00C6072D">
            <w:pPr>
              <w:pStyle w:val="Heading2"/>
              <w:outlineLvl w:val="1"/>
            </w:pPr>
            <w:bookmarkStart w:id="18" w:name="_Toc243733151"/>
            <w:bookmarkStart w:id="19" w:name="_Toc245020119"/>
            <w:bookmarkStart w:id="20" w:name="_Toc245020151"/>
            <w:r>
              <w:t>Free body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C6072D" w14:paraId="5CD6A8EF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57D1E52" w14:textId="4AE26F1B" w:rsidR="00C6072D" w:rsidRDefault="00442F35" w:rsidP="00C6072D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C00F911" w14:textId="7AD4CD3B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4C5FF3BE" w14:textId="30A2DD92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168F86" w14:textId="56E8026D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48CD6CE" w14:textId="42C0094C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A196F7C" w14:textId="1DCF548B" w:rsidR="00C6072D" w:rsidRDefault="00442F35" w:rsidP="00C6072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69CB82D6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21BBE34" w14:textId="6BCD3340" w:rsidR="00C6072D" w:rsidRPr="004D2956" w:rsidRDefault="00442F3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D5CA183" w14:textId="50D237FC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5AD0984" w14:textId="731AE7DA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0.0905526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A52C839" w14:textId="1DB1EB2A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-0.100616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4D8002F" w14:textId="5C317F73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-0.0431123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D8BDDDF" w14:textId="35EB17D0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0.142064</w:t>
                  </w:r>
                </w:p>
              </w:tc>
            </w:tr>
          </w:tbl>
          <w:p w14:paraId="3F6728E1" w14:textId="0E74231B" w:rsidR="00C6072D" w:rsidRPr="000B04D4" w:rsidRDefault="00442F35" w:rsidP="00C6072D">
            <w:pPr>
              <w:pStyle w:val="Heading2"/>
              <w:outlineLvl w:val="1"/>
            </w:pPr>
            <w:r>
              <w:t>Free body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C6072D" w14:paraId="76D4AD7B" w14:textId="77777777" w:rsidTr="00C5579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7398111C" w14:textId="21EF3049" w:rsidR="00C6072D" w:rsidRDefault="00442F35" w:rsidP="005C6EA8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BD5430E" w14:textId="0016B9C3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2F7A2882" w14:textId="663DDBCB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C70D472" w14:textId="3171FED3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0F9315B9" w14:textId="1500126E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18B51ADF" w14:textId="1376D954" w:rsidR="00C6072D" w:rsidRDefault="00442F35" w:rsidP="005C6EA8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C6072D" w14:paraId="368F46CF" w14:textId="77777777" w:rsidTr="00C5579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8104B08" w14:textId="701C31BD" w:rsidR="00C6072D" w:rsidRPr="004D2956" w:rsidRDefault="00442F35" w:rsidP="00C6072D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41B5BC9" w14:textId="02E117F4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89CD462" w14:textId="6E25E144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38C8D71" w14:textId="7D49BE1D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21AF9B9" w14:textId="3ECFB2EB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3FEB0799" w14:textId="517C1925" w:rsidR="00C6072D" w:rsidRPr="004D2956" w:rsidRDefault="00442F35" w:rsidP="00C6072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1e-33</w:t>
                  </w:r>
                </w:p>
              </w:tc>
            </w:tr>
          </w:tbl>
          <w:p w14:paraId="3C10107E" w14:textId="57E9D6BF" w:rsidR="005F5B79" w:rsidRDefault="005F5B79" w:rsidP="000A7C6B"/>
        </w:tc>
      </w:tr>
      <w:bookmarkEnd w:id="18"/>
      <w:bookmarkEnd w:id="19"/>
      <w:bookmarkEnd w:id="20"/>
    </w:tbl>
    <w:p w14:paraId="1DA6710F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32777904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3752908D" w14:textId="1A97CD0D" w:rsidR="0050542D" w:rsidRPr="00442F35" w:rsidRDefault="00442F35" w:rsidP="00442F35">
            <w:pPr>
              <w:pStyle w:val="Heading1"/>
            </w:pPr>
            <w:bookmarkStart w:id="21" w:name="_Toc107920144"/>
            <w:r>
              <w:t>Beams</w:t>
            </w:r>
            <w:bookmarkEnd w:id="21"/>
          </w:p>
          <w:p w14:paraId="5060F3D8" w14:textId="456D0BF2" w:rsidR="00EC2432" w:rsidRDefault="00442F35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2C6A563C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EC2432" w14:paraId="7EB8AE2D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67B1617" w14:textId="00FA538C" w:rsidR="00EC2432" w:rsidRDefault="00442F35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107920145"/>
            <w:r>
              <w:lastRenderedPageBreak/>
              <w:t>Study Results</w:t>
            </w:r>
            <w:bookmarkEnd w:id="25"/>
          </w:p>
          <w:p w14:paraId="0B3EFCC1" w14:textId="5B0CBB8A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1"/>
              <w:gridCol w:w="3285"/>
              <w:gridCol w:w="2240"/>
              <w:gridCol w:w="2209"/>
            </w:tblGrid>
            <w:tr w:rsidR="00442F35" w14:paraId="7DEDEA06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C74B20" w14:textId="01A6D9ED" w:rsidR="00442F35" w:rsidRDefault="00442F35" w:rsidP="00442F3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99F88B" w14:textId="060329B3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3E0D852" w14:textId="7A2E9065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03D783F4" w14:textId="6063CC29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42F35" w14:paraId="76A82A5C" w14:textId="77777777" w:rsidTr="00A949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B37E5D6" w14:textId="55BFAD2E" w:rsidR="00442F35" w:rsidRPr="004D2956" w:rsidRDefault="00442F35" w:rsidP="00442F3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A790DBF" w14:textId="4943C7B0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6E52585" w14:textId="77777777" w:rsidR="00442F35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8.504e-04N/m^2</w:t>
                  </w:r>
                </w:p>
                <w:p w14:paraId="31112B69" w14:textId="4FDD5A0C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2050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A88F654" w14:textId="77777777" w:rsidR="00442F35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1.592e+08N/m^2</w:t>
                  </w:r>
                </w:p>
                <w:p w14:paraId="7ABB1882" w14:textId="335EC37E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215791</w:t>
                  </w:r>
                </w:p>
              </w:tc>
            </w:tr>
            <w:tr w:rsidR="00442F35" w14:paraId="68CBF7DD" w14:textId="77777777" w:rsidTr="00A9490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C6E046F" w14:textId="6305EDF9" w:rsidR="00442F35" w:rsidRDefault="00442F35" w:rsidP="00442F3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7587678F" wp14:editId="13F9D61F">
                        <wp:extent cx="6646545" cy="3441065"/>
                        <wp:effectExtent l="0" t="0" r="1905" b="6985"/>
                        <wp:docPr id="30" name="Picture 3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41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3ACD74A" w14:textId="53AF5429" w:rsidR="00442F35" w:rsidRPr="004D2956" w:rsidRDefault="00442F35" w:rsidP="00442F3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ActuatedBallValve-Static 1-Stress-Stress1</w:t>
                  </w:r>
                </w:p>
              </w:tc>
            </w:tr>
          </w:tbl>
          <w:p w14:paraId="128378B3" w14:textId="73F0CC26" w:rsidR="00442F35" w:rsidRDefault="00442F3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442F35" w14:paraId="27487EEF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C448F0" w14:textId="181F0D8D" w:rsidR="00442F35" w:rsidRDefault="00442F35" w:rsidP="00442F3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A2EFE46" w14:textId="10396BC8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7DD8A2A" w14:textId="4830C65D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490A32B7" w14:textId="5954799B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42F35" w14:paraId="3D891FAD" w14:textId="77777777" w:rsidTr="00A949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33A523F" w14:textId="19FBC669" w:rsidR="00442F35" w:rsidRPr="004D2956" w:rsidRDefault="00442F35" w:rsidP="00442F3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F71EFF0" w14:textId="305C1C96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906CF6D" w14:textId="77777777" w:rsidR="00442F35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210E94BE" w14:textId="1550764C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4421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F5AD85" w14:textId="77777777" w:rsidR="00442F35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6.763e-01mm</w:t>
                  </w:r>
                </w:p>
                <w:p w14:paraId="476D0C99" w14:textId="410EACEB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4416</w:t>
                  </w:r>
                </w:p>
              </w:tc>
            </w:tr>
            <w:tr w:rsidR="00442F35" w14:paraId="4AA3A292" w14:textId="77777777" w:rsidTr="00A9490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090FE5F" w14:textId="4322D15E" w:rsidR="00442F35" w:rsidRDefault="00442F35" w:rsidP="00442F3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29C6CD08" wp14:editId="10E552A8">
                        <wp:extent cx="6646545" cy="3441065"/>
                        <wp:effectExtent l="0" t="0" r="1905" b="6985"/>
                        <wp:docPr id="31" name="Picture 3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"/>
                                <pic:cNvPicPr/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41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57B6A23" w14:textId="56F94C0D" w:rsidR="00442F35" w:rsidRPr="004D2956" w:rsidRDefault="00442F35" w:rsidP="00442F3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ActuatedBallValve-Static 1-Displacement-Displacement1</w:t>
                  </w:r>
                </w:p>
              </w:tc>
            </w:tr>
          </w:tbl>
          <w:p w14:paraId="77D4B919" w14:textId="02A09D6D" w:rsidR="00442F35" w:rsidRDefault="00442F35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70"/>
              <w:gridCol w:w="3350"/>
              <w:gridCol w:w="2240"/>
              <w:gridCol w:w="2145"/>
            </w:tblGrid>
            <w:tr w:rsidR="00442F35" w14:paraId="2E26390D" w14:textId="77777777" w:rsidTr="00A9490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D06C1C0" w14:textId="303B049A" w:rsidR="00442F35" w:rsidRDefault="00442F35" w:rsidP="00442F35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43CD14" w14:textId="3677074C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F1F2226" w14:textId="6A152460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86DFA3F" w14:textId="45C8589D" w:rsidR="00442F35" w:rsidRDefault="00442F35" w:rsidP="00442F35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442F35" w14:paraId="41C8C734" w14:textId="77777777" w:rsidTr="00A9490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B676C6F" w14:textId="36217B1F" w:rsidR="00442F35" w:rsidRPr="004D2956" w:rsidRDefault="00442F35" w:rsidP="00442F35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9B7A775" w14:textId="043C45B1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5F38FD2" w14:textId="77777777" w:rsidR="00442F35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3.247e-13</w:t>
                  </w:r>
                </w:p>
                <w:p w14:paraId="359FF1C5" w14:textId="6BE112D9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74995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0C5050F" w14:textId="77777777" w:rsidR="00442F35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5.394e-03</w:t>
                  </w:r>
                </w:p>
                <w:p w14:paraId="540AEA3B" w14:textId="315FEEEF" w:rsidR="00442F35" w:rsidRPr="004D2956" w:rsidRDefault="00442F35" w:rsidP="00442F3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67208</w:t>
                  </w:r>
                </w:p>
              </w:tc>
            </w:tr>
            <w:tr w:rsidR="00442F35" w14:paraId="6324C1E7" w14:textId="77777777" w:rsidTr="00A94906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4E8EF3B3" w14:textId="1B900B9F" w:rsidR="00442F35" w:rsidRDefault="00442F35" w:rsidP="00442F35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001A83FE" wp14:editId="3B6C63BA">
                        <wp:extent cx="6646545" cy="3441065"/>
                        <wp:effectExtent l="0" t="0" r="1905" b="6985"/>
                        <wp:docPr id="32" name="Picture 3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"/>
                                <pic:cNvPicPr/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646545" cy="3441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D2803C0" w14:textId="0AFF46D1" w:rsidR="00442F35" w:rsidRPr="004D2956" w:rsidRDefault="00442F35" w:rsidP="00442F35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ActuatedBallValve-Static 1-Strain-Strain1</w:t>
                  </w:r>
                </w:p>
              </w:tc>
            </w:tr>
          </w:tbl>
          <w:p w14:paraId="66C3FEAA" w14:textId="77777777" w:rsidR="00442F35" w:rsidRPr="000B04D4" w:rsidRDefault="00442F35" w:rsidP="000A7C6B"/>
          <w:bookmarkEnd w:id="22"/>
          <w:bookmarkEnd w:id="23"/>
          <w:bookmarkEnd w:id="24"/>
          <w:p w14:paraId="4FDA248A" w14:textId="3EFE68BE" w:rsidR="00EC2432" w:rsidRDefault="00EC2432" w:rsidP="000A7C6B"/>
        </w:tc>
      </w:tr>
    </w:tbl>
    <w:p w14:paraId="0DFEF1B5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67"/>
      </w:tblGrid>
      <w:tr w:rsidR="000B1701" w14:paraId="1CFE370E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A44D076" w14:textId="3496A808" w:rsidR="000B1701" w:rsidRDefault="00442F35" w:rsidP="00442F35">
            <w:pPr>
              <w:pStyle w:val="Heading1"/>
            </w:pPr>
            <w:bookmarkStart w:id="26" w:name="_Toc107920146"/>
            <w:r>
              <w:lastRenderedPageBreak/>
              <w:t>Conclusion</w:t>
            </w:r>
            <w:bookmarkEnd w:id="26"/>
          </w:p>
        </w:tc>
      </w:tr>
    </w:tbl>
    <w:p w14:paraId="5F92D50C" w14:textId="77777777" w:rsidR="00112287" w:rsidRDefault="0011228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7"/>
      </w:tblGrid>
      <w:tr w:rsidR="00112287" w14:paraId="2945ACEA" w14:textId="77777777" w:rsidTr="000A7C6B">
        <w:tc>
          <w:tcPr>
            <w:tcW w:w="11016" w:type="dxa"/>
          </w:tcPr>
          <w:p w14:paraId="0BA3E2EF" w14:textId="71AC4523" w:rsidR="00112287" w:rsidRDefault="00442F35" w:rsidP="00442F35">
            <w:pPr>
              <w:pStyle w:val="Heading1"/>
            </w:pPr>
            <w:bookmarkStart w:id="27" w:name="_Toc107920147"/>
            <w:r>
              <w:t>Appendix</w:t>
            </w:r>
            <w:bookmarkEnd w:id="27"/>
          </w:p>
        </w:tc>
      </w:tr>
    </w:tbl>
    <w:p w14:paraId="43B54C59" w14:textId="10E15491" w:rsidR="00AC3438" w:rsidRPr="00AC3438" w:rsidRDefault="00AC3438" w:rsidP="00FE0924"/>
    <w:sectPr w:rsidR="00AC3438" w:rsidRPr="00AC3438" w:rsidSect="00442F35">
      <w:footerReference w:type="default" r:id="rId37"/>
      <w:footerReference w:type="first" r:id="rId38"/>
      <w:pgSz w:w="11907" w:h="16839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D17D3" w14:textId="77777777" w:rsidR="00442F35" w:rsidRDefault="00442F35" w:rsidP="00F25CD7">
      <w:pPr>
        <w:spacing w:after="0" w:line="240" w:lineRule="auto"/>
      </w:pPr>
      <w:r>
        <w:separator/>
      </w:r>
    </w:p>
  </w:endnote>
  <w:endnote w:type="continuationSeparator" w:id="0">
    <w:p w14:paraId="0CD7E9A3" w14:textId="77777777" w:rsidR="00442F35" w:rsidRDefault="00442F35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21"/>
      <w:gridCol w:w="3768"/>
      <w:gridCol w:w="4350"/>
      <w:gridCol w:w="528"/>
    </w:tblGrid>
    <w:tr w:rsidR="00DC4D2F" w14:paraId="7FD1191F" w14:textId="77777777" w:rsidTr="003E1AE9">
      <w:tc>
        <w:tcPr>
          <w:tcW w:w="867" w:type="pct"/>
        </w:tcPr>
        <w:p w14:paraId="1614CE66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29A08238" wp14:editId="0DB074D0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373EE497" w14:textId="40FB778A" w:rsidR="00DC4D2F" w:rsidRDefault="00442F35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02D43DEA" w14:textId="64204E5D" w:rsidR="00DC4D2F" w:rsidRDefault="00442F35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ActuatedBallValve</w:t>
          </w:r>
        </w:p>
      </w:tc>
      <w:tc>
        <w:tcPr>
          <w:tcW w:w="0" w:type="auto"/>
          <w:vAlign w:val="bottom"/>
        </w:tcPr>
        <w:p w14:paraId="2357F14F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13BDBEAA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59B8D9A8" w14:textId="77777777" w:rsidTr="00BF0BC4">
      <w:tc>
        <w:tcPr>
          <w:tcW w:w="1908" w:type="dxa"/>
        </w:tcPr>
        <w:p w14:paraId="0EA2EE4C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457E1A91" wp14:editId="11CDFFB3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1B9CA37E" w14:textId="785C3031" w:rsidR="00DC4D2F" w:rsidRDefault="00442F35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6338CFFE" w14:textId="566F5ED1" w:rsidR="00DC4D2F" w:rsidRDefault="00442F35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ActuatedBallValve</w:t>
          </w:r>
        </w:p>
      </w:tc>
      <w:tc>
        <w:tcPr>
          <w:tcW w:w="360" w:type="dxa"/>
          <w:vAlign w:val="bottom"/>
        </w:tcPr>
        <w:p w14:paraId="15903E75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2382E2FE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3EC4E8" w14:textId="77777777" w:rsidR="00442F35" w:rsidRDefault="00442F35" w:rsidP="00F25CD7">
      <w:pPr>
        <w:spacing w:after="0" w:line="240" w:lineRule="auto"/>
      </w:pPr>
      <w:r>
        <w:separator/>
      </w:r>
    </w:p>
  </w:footnote>
  <w:footnote w:type="continuationSeparator" w:id="0">
    <w:p w14:paraId="11053808" w14:textId="77777777" w:rsidR="00442F35" w:rsidRDefault="00442F35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F35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2F35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B7A77"/>
  <w15:docId w15:val="{B293DABB-21DE-4FBC-9BDB-471BC2E1F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</Template>
  <TotalTime>3</TotalTime>
  <Pages>15</Pages>
  <Words>1719</Words>
  <Characters>9803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11500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Tech Cider</dc:creator>
  <cp:lastModifiedBy>Erico Mecha</cp:lastModifiedBy>
  <cp:revision>1</cp:revision>
  <dcterms:created xsi:type="dcterms:W3CDTF">2022-07-05T10:25:00Z</dcterms:created>
  <dcterms:modified xsi:type="dcterms:W3CDTF">2022-07-05T10:28:00Z</dcterms:modified>
</cp:coreProperties>
</file>